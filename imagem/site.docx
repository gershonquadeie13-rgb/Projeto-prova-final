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 xml:space="preserve">background: linear-gradienelrgbal 217,108,33, 0.81. rgbal217, 108, 33, 0.811. </w:t>
      </w:r>
    </w:p>
    <w:p>
      <w:pPr>
        <w:rPr>
          <w:sz w:val="22"/>
        </w:rPr>
      </w:pPr>
      <w:r>
        <w:rPr>
          <w:sz w:val="22"/>
        </w:rPr>
        <w:t xml:space="preserve">erll'hetps:/ limages.uensplash.com/photo </w:t>
      </w:r>
    </w:p>
    <w:p>
      <w:pPr>
        <w:rPr>
          <w:sz w:val="22"/>
        </w:rPr>
      </w:pPr>
      <w:r>
        <w:rPr>
          <w:sz w:val="22"/>
        </w:rPr>
        <w:t xml:space="preserve">-1542601906990-b4d3f8b09?aueto-format&amp;fit-crop&amp;w= 1200&amp;q=80ʻl center /cover: </w:t>
      </w:r>
    </w:p>
    <w:p>
      <w:pPr>
        <w:rPr>
          <w:rFonts w:hint="eastAsia"/>
          <w:sz w:val="22"/>
        </w:rPr>
      </w:pPr>
      <w:r>
        <w:rPr>
          <w:sz w:val="22"/>
        </w:rPr>
        <w:t>Golor: varl--brancol; fext-align: center: padding: 80px 20px;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9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1</Pages>
  <Words>22</Words>
  <Characters>237</Characters>
  <Lines>4</Lines>
  <Paragraphs>4</Paragraphs>
  <CharactersWithSpaces>257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2026-02-22T12:14:25Z</dcterms:modified>
</cp:coreProperties>
</file>